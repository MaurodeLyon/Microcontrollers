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612D00">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91BF4" w:rsidP="00235E66">
                <w:pPr>
                  <w:pStyle w:val="Geenafstand"/>
                  <w:jc w:val="center"/>
                  <w:rPr>
                    <w:b/>
                    <w:bCs/>
                  </w:rPr>
                </w:pPr>
                <w:r>
                  <w:rPr>
                    <w:b/>
                    <w:bCs/>
                    <w:lang w:val="en-US"/>
                  </w:rPr>
                  <w:t>29-02-2016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D77881"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4519938" w:history="1">
            <w:r w:rsidR="00D77881" w:rsidRPr="00AE1C5D">
              <w:rPr>
                <w:rStyle w:val="Hyperlink"/>
                <w:b/>
                <w:noProof/>
                <w:lang w:val="en-US"/>
              </w:rPr>
              <w:t>Track 1</w:t>
            </w:r>
            <w:r w:rsidR="00D77881">
              <w:rPr>
                <w:noProof/>
                <w:webHidden/>
              </w:rPr>
              <w:tab/>
            </w:r>
            <w:r w:rsidR="00D77881">
              <w:rPr>
                <w:noProof/>
                <w:webHidden/>
              </w:rPr>
              <w:fldChar w:fldCharType="begin"/>
            </w:r>
            <w:r w:rsidR="00D77881">
              <w:rPr>
                <w:noProof/>
                <w:webHidden/>
              </w:rPr>
              <w:instrText xml:space="preserve"> PAGEREF _Toc444519938 \h </w:instrText>
            </w:r>
            <w:r w:rsidR="00D77881">
              <w:rPr>
                <w:noProof/>
                <w:webHidden/>
              </w:rPr>
            </w:r>
            <w:r w:rsidR="00D77881">
              <w:rPr>
                <w:noProof/>
                <w:webHidden/>
              </w:rPr>
              <w:fldChar w:fldCharType="separate"/>
            </w:r>
            <w:r w:rsidR="004102F7">
              <w:rPr>
                <w:noProof/>
                <w:webHidden/>
              </w:rPr>
              <w:t>2</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39" w:history="1">
            <w:r w:rsidR="00D77881" w:rsidRPr="00AE1C5D">
              <w:rPr>
                <w:rStyle w:val="Hyperlink"/>
                <w:b/>
                <w:noProof/>
                <w:lang w:val="en-US"/>
              </w:rPr>
              <w:t>Bewijs</w:t>
            </w:r>
            <w:r w:rsidR="00D77881">
              <w:rPr>
                <w:noProof/>
                <w:webHidden/>
              </w:rPr>
              <w:tab/>
            </w:r>
            <w:r w:rsidR="00D77881">
              <w:rPr>
                <w:noProof/>
                <w:webHidden/>
              </w:rPr>
              <w:fldChar w:fldCharType="begin"/>
            </w:r>
            <w:r w:rsidR="00D77881">
              <w:rPr>
                <w:noProof/>
                <w:webHidden/>
              </w:rPr>
              <w:instrText xml:space="preserve"> PAGEREF _Toc444519939 \h </w:instrText>
            </w:r>
            <w:r w:rsidR="00D77881">
              <w:rPr>
                <w:noProof/>
                <w:webHidden/>
              </w:rPr>
            </w:r>
            <w:r w:rsidR="00D77881">
              <w:rPr>
                <w:noProof/>
                <w:webHidden/>
              </w:rPr>
              <w:fldChar w:fldCharType="separate"/>
            </w:r>
            <w:r w:rsidR="004102F7">
              <w:rPr>
                <w:noProof/>
                <w:webHidden/>
              </w:rPr>
              <w:t>2</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0" w:history="1">
            <w:r w:rsidR="00D77881" w:rsidRPr="00AE1C5D">
              <w:rPr>
                <w:rStyle w:val="Hyperlink"/>
                <w:b/>
                <w:noProof/>
              </w:rPr>
              <w:t>B.1</w:t>
            </w:r>
            <w:r w:rsidR="00D77881">
              <w:rPr>
                <w:noProof/>
                <w:webHidden/>
              </w:rPr>
              <w:tab/>
            </w:r>
            <w:r w:rsidR="00D77881">
              <w:rPr>
                <w:noProof/>
                <w:webHidden/>
              </w:rPr>
              <w:fldChar w:fldCharType="begin"/>
            </w:r>
            <w:r w:rsidR="00D77881">
              <w:rPr>
                <w:noProof/>
                <w:webHidden/>
              </w:rPr>
              <w:instrText xml:space="preserve"> PAGEREF _Toc444519940 \h </w:instrText>
            </w:r>
            <w:r w:rsidR="00D77881">
              <w:rPr>
                <w:noProof/>
                <w:webHidden/>
              </w:rPr>
            </w:r>
            <w:r w:rsidR="00D77881">
              <w:rPr>
                <w:noProof/>
                <w:webHidden/>
              </w:rPr>
              <w:fldChar w:fldCharType="separate"/>
            </w:r>
            <w:r w:rsidR="004102F7">
              <w:rPr>
                <w:noProof/>
                <w:webHidden/>
              </w:rPr>
              <w:t>2</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1" w:history="1">
            <w:r w:rsidR="00D77881" w:rsidRPr="00AE1C5D">
              <w:rPr>
                <w:rStyle w:val="Hyperlink"/>
                <w:b/>
                <w:noProof/>
              </w:rPr>
              <w:t>B.2</w:t>
            </w:r>
            <w:r w:rsidR="00D77881">
              <w:rPr>
                <w:noProof/>
                <w:webHidden/>
              </w:rPr>
              <w:tab/>
            </w:r>
            <w:r w:rsidR="00D77881">
              <w:rPr>
                <w:noProof/>
                <w:webHidden/>
              </w:rPr>
              <w:fldChar w:fldCharType="begin"/>
            </w:r>
            <w:r w:rsidR="00D77881">
              <w:rPr>
                <w:noProof/>
                <w:webHidden/>
              </w:rPr>
              <w:instrText xml:space="preserve"> PAGEREF _Toc444519941 \h </w:instrText>
            </w:r>
            <w:r w:rsidR="00D77881">
              <w:rPr>
                <w:noProof/>
                <w:webHidden/>
              </w:rPr>
            </w:r>
            <w:r w:rsidR="00D77881">
              <w:rPr>
                <w:noProof/>
                <w:webHidden/>
              </w:rPr>
              <w:fldChar w:fldCharType="separate"/>
            </w:r>
            <w:r w:rsidR="004102F7">
              <w:rPr>
                <w:noProof/>
                <w:webHidden/>
              </w:rPr>
              <w:t>3</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2" w:history="1">
            <w:r w:rsidR="00D77881" w:rsidRPr="00AE1C5D">
              <w:rPr>
                <w:rStyle w:val="Hyperlink"/>
                <w:b/>
                <w:noProof/>
              </w:rPr>
              <w:t>B.3</w:t>
            </w:r>
            <w:r w:rsidR="00D77881">
              <w:rPr>
                <w:noProof/>
                <w:webHidden/>
              </w:rPr>
              <w:tab/>
            </w:r>
            <w:r w:rsidR="00D77881">
              <w:rPr>
                <w:noProof/>
                <w:webHidden/>
              </w:rPr>
              <w:fldChar w:fldCharType="begin"/>
            </w:r>
            <w:r w:rsidR="00D77881">
              <w:rPr>
                <w:noProof/>
                <w:webHidden/>
              </w:rPr>
              <w:instrText xml:space="preserve"> PAGEREF _Toc444519942 \h </w:instrText>
            </w:r>
            <w:r w:rsidR="00D77881">
              <w:rPr>
                <w:noProof/>
                <w:webHidden/>
              </w:rPr>
            </w:r>
            <w:r w:rsidR="00D77881">
              <w:rPr>
                <w:noProof/>
                <w:webHidden/>
              </w:rPr>
              <w:fldChar w:fldCharType="separate"/>
            </w:r>
            <w:r w:rsidR="004102F7">
              <w:rPr>
                <w:noProof/>
                <w:webHidden/>
              </w:rPr>
              <w:t>3</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3" w:history="1">
            <w:r w:rsidR="00D77881" w:rsidRPr="00AE1C5D">
              <w:rPr>
                <w:rStyle w:val="Hyperlink"/>
                <w:b/>
                <w:noProof/>
              </w:rPr>
              <w:t>B.4</w:t>
            </w:r>
            <w:r w:rsidR="00D77881">
              <w:rPr>
                <w:noProof/>
                <w:webHidden/>
              </w:rPr>
              <w:tab/>
            </w:r>
            <w:r w:rsidR="00D77881">
              <w:rPr>
                <w:noProof/>
                <w:webHidden/>
              </w:rPr>
              <w:fldChar w:fldCharType="begin"/>
            </w:r>
            <w:r w:rsidR="00D77881">
              <w:rPr>
                <w:noProof/>
                <w:webHidden/>
              </w:rPr>
              <w:instrText xml:space="preserve"> PAGEREF _Toc444519943 \h </w:instrText>
            </w:r>
            <w:r w:rsidR="00D77881">
              <w:rPr>
                <w:noProof/>
                <w:webHidden/>
              </w:rPr>
            </w:r>
            <w:r w:rsidR="00D77881">
              <w:rPr>
                <w:noProof/>
                <w:webHidden/>
              </w:rPr>
              <w:fldChar w:fldCharType="separate"/>
            </w:r>
            <w:r w:rsidR="004102F7">
              <w:rPr>
                <w:noProof/>
                <w:webHidden/>
              </w:rPr>
              <w:t>4</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4" w:history="1">
            <w:r w:rsidR="00D77881" w:rsidRPr="00AE1C5D">
              <w:rPr>
                <w:rStyle w:val="Hyperlink"/>
                <w:b/>
                <w:noProof/>
              </w:rPr>
              <w:t>B.5</w:t>
            </w:r>
            <w:r w:rsidR="00D77881">
              <w:rPr>
                <w:noProof/>
                <w:webHidden/>
              </w:rPr>
              <w:tab/>
            </w:r>
            <w:r w:rsidR="00D77881">
              <w:rPr>
                <w:noProof/>
                <w:webHidden/>
              </w:rPr>
              <w:fldChar w:fldCharType="begin"/>
            </w:r>
            <w:r w:rsidR="00D77881">
              <w:rPr>
                <w:noProof/>
                <w:webHidden/>
              </w:rPr>
              <w:instrText xml:space="preserve"> PAGEREF _Toc444519944 \h </w:instrText>
            </w:r>
            <w:r w:rsidR="00D77881">
              <w:rPr>
                <w:noProof/>
                <w:webHidden/>
              </w:rPr>
            </w:r>
            <w:r w:rsidR="00D77881">
              <w:rPr>
                <w:noProof/>
                <w:webHidden/>
              </w:rPr>
              <w:fldChar w:fldCharType="separate"/>
            </w:r>
            <w:r w:rsidR="004102F7">
              <w:rPr>
                <w:noProof/>
                <w:webHidden/>
              </w:rPr>
              <w:t>5</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5" w:history="1">
            <w:r w:rsidR="00D77881" w:rsidRPr="00AE1C5D">
              <w:rPr>
                <w:rStyle w:val="Hyperlink"/>
                <w:b/>
                <w:noProof/>
              </w:rPr>
              <w:t>B.6</w:t>
            </w:r>
            <w:r w:rsidR="00D77881">
              <w:rPr>
                <w:noProof/>
                <w:webHidden/>
              </w:rPr>
              <w:tab/>
            </w:r>
            <w:r w:rsidR="00D77881">
              <w:rPr>
                <w:noProof/>
                <w:webHidden/>
              </w:rPr>
              <w:fldChar w:fldCharType="begin"/>
            </w:r>
            <w:r w:rsidR="00D77881">
              <w:rPr>
                <w:noProof/>
                <w:webHidden/>
              </w:rPr>
              <w:instrText xml:space="preserve"> PAGEREF _Toc444519945 \h </w:instrText>
            </w:r>
            <w:r w:rsidR="00D77881">
              <w:rPr>
                <w:noProof/>
                <w:webHidden/>
              </w:rPr>
            </w:r>
            <w:r w:rsidR="00D77881">
              <w:rPr>
                <w:noProof/>
                <w:webHidden/>
              </w:rPr>
              <w:fldChar w:fldCharType="separate"/>
            </w:r>
            <w:r w:rsidR="004102F7">
              <w:rPr>
                <w:noProof/>
                <w:webHidden/>
              </w:rPr>
              <w:t>6</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6" w:history="1">
            <w:r w:rsidR="00D77881" w:rsidRPr="00AE1C5D">
              <w:rPr>
                <w:rStyle w:val="Hyperlink"/>
                <w:b/>
                <w:noProof/>
                <w:highlight w:val="white"/>
              </w:rPr>
              <w:t>B.7</w:t>
            </w:r>
            <w:r w:rsidR="00D77881" w:rsidRPr="00AE1C5D">
              <w:rPr>
                <w:rStyle w:val="Hyperlink"/>
                <w:b/>
                <w:noProof/>
              </w:rPr>
              <w:t>a</w:t>
            </w:r>
            <w:r w:rsidR="00D77881">
              <w:rPr>
                <w:noProof/>
                <w:webHidden/>
              </w:rPr>
              <w:tab/>
            </w:r>
            <w:r w:rsidR="00D77881">
              <w:rPr>
                <w:noProof/>
                <w:webHidden/>
              </w:rPr>
              <w:fldChar w:fldCharType="begin"/>
            </w:r>
            <w:r w:rsidR="00D77881">
              <w:rPr>
                <w:noProof/>
                <w:webHidden/>
              </w:rPr>
              <w:instrText xml:space="preserve"> PAGEREF _Toc444519946 \h </w:instrText>
            </w:r>
            <w:r w:rsidR="00D77881">
              <w:rPr>
                <w:noProof/>
                <w:webHidden/>
              </w:rPr>
            </w:r>
            <w:r w:rsidR="00D77881">
              <w:rPr>
                <w:noProof/>
                <w:webHidden/>
              </w:rPr>
              <w:fldChar w:fldCharType="separate"/>
            </w:r>
            <w:r w:rsidR="004102F7">
              <w:rPr>
                <w:noProof/>
                <w:webHidden/>
              </w:rPr>
              <w:t>7</w:t>
            </w:r>
            <w:r w:rsidR="00D77881">
              <w:rPr>
                <w:noProof/>
                <w:webHidden/>
              </w:rPr>
              <w:fldChar w:fldCharType="end"/>
            </w:r>
          </w:hyperlink>
        </w:p>
        <w:p w:rsidR="00D77881" w:rsidRDefault="00612D00">
          <w:pPr>
            <w:pStyle w:val="Inhopg1"/>
            <w:tabs>
              <w:tab w:val="right" w:leader="dot" w:pos="8297"/>
            </w:tabs>
            <w:rPr>
              <w:noProof/>
              <w:color w:val="auto"/>
              <w:sz w:val="22"/>
              <w:szCs w:val="22"/>
            </w:rPr>
          </w:pPr>
          <w:hyperlink w:anchor="_Toc444519947" w:history="1">
            <w:r w:rsidR="00D77881" w:rsidRPr="00AE1C5D">
              <w:rPr>
                <w:rStyle w:val="Hyperlink"/>
                <w:noProof/>
                <w:lang w:val="en-US"/>
              </w:rPr>
              <w:t>Track 2</w:t>
            </w:r>
            <w:r w:rsidR="00D77881">
              <w:rPr>
                <w:noProof/>
                <w:webHidden/>
              </w:rPr>
              <w:tab/>
            </w:r>
            <w:r w:rsidR="00D77881">
              <w:rPr>
                <w:noProof/>
                <w:webHidden/>
              </w:rPr>
              <w:fldChar w:fldCharType="begin"/>
            </w:r>
            <w:r w:rsidR="00D77881">
              <w:rPr>
                <w:noProof/>
                <w:webHidden/>
              </w:rPr>
              <w:instrText xml:space="preserve"> PAGEREF _Toc444519947 \h </w:instrText>
            </w:r>
            <w:r w:rsidR="00D77881">
              <w:rPr>
                <w:noProof/>
                <w:webHidden/>
              </w:rPr>
            </w:r>
            <w:r w:rsidR="00D77881">
              <w:rPr>
                <w:noProof/>
                <w:webHidden/>
              </w:rPr>
              <w:fldChar w:fldCharType="separate"/>
            </w:r>
            <w:r w:rsidR="004102F7">
              <w:rPr>
                <w:noProof/>
                <w:webHidden/>
              </w:rPr>
              <w:t>8</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8" w:history="1">
            <w:r w:rsidR="00D77881" w:rsidRPr="00AE1C5D">
              <w:rPr>
                <w:rStyle w:val="Hyperlink"/>
                <w:b/>
                <w:noProof/>
                <w:lang w:val="en-US"/>
              </w:rPr>
              <w:t>Bewijs</w:t>
            </w:r>
            <w:r w:rsidR="00D77881">
              <w:rPr>
                <w:noProof/>
                <w:webHidden/>
              </w:rPr>
              <w:tab/>
            </w:r>
            <w:r w:rsidR="00D77881">
              <w:rPr>
                <w:noProof/>
                <w:webHidden/>
              </w:rPr>
              <w:fldChar w:fldCharType="begin"/>
            </w:r>
            <w:r w:rsidR="00D77881">
              <w:rPr>
                <w:noProof/>
                <w:webHidden/>
              </w:rPr>
              <w:instrText xml:space="preserve"> PAGEREF _Toc444519948 \h </w:instrText>
            </w:r>
            <w:r w:rsidR="00D77881">
              <w:rPr>
                <w:noProof/>
                <w:webHidden/>
              </w:rPr>
            </w:r>
            <w:r w:rsidR="00D77881">
              <w:rPr>
                <w:noProof/>
                <w:webHidden/>
              </w:rPr>
              <w:fldChar w:fldCharType="separate"/>
            </w:r>
            <w:r w:rsidR="004102F7">
              <w:rPr>
                <w:noProof/>
                <w:webHidden/>
              </w:rPr>
              <w:t>8</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49" w:history="1">
            <w:r w:rsidR="00D77881" w:rsidRPr="00AE1C5D">
              <w:rPr>
                <w:rStyle w:val="Hyperlink"/>
                <w:b/>
                <w:noProof/>
              </w:rPr>
              <w:t>A.</w:t>
            </w:r>
            <w:r w:rsidR="00D77881">
              <w:rPr>
                <w:noProof/>
                <w:webHidden/>
              </w:rPr>
              <w:tab/>
            </w:r>
            <w:r w:rsidR="00D77881">
              <w:rPr>
                <w:noProof/>
                <w:webHidden/>
              </w:rPr>
              <w:fldChar w:fldCharType="begin"/>
            </w:r>
            <w:r w:rsidR="00D77881">
              <w:rPr>
                <w:noProof/>
                <w:webHidden/>
              </w:rPr>
              <w:instrText xml:space="preserve"> PAGEREF _Toc444519949 \h </w:instrText>
            </w:r>
            <w:r w:rsidR="00D77881">
              <w:rPr>
                <w:noProof/>
                <w:webHidden/>
              </w:rPr>
            </w:r>
            <w:r w:rsidR="00D77881">
              <w:rPr>
                <w:noProof/>
                <w:webHidden/>
              </w:rPr>
              <w:fldChar w:fldCharType="separate"/>
            </w:r>
            <w:r w:rsidR="004102F7">
              <w:rPr>
                <w:noProof/>
                <w:webHidden/>
              </w:rPr>
              <w:t>8</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0" w:history="1">
            <w:r w:rsidR="00D77881" w:rsidRPr="00AE1C5D">
              <w:rPr>
                <w:rStyle w:val="Hyperlink"/>
                <w:b/>
                <w:noProof/>
              </w:rPr>
              <w:t>B.1</w:t>
            </w:r>
            <w:r w:rsidR="00D77881">
              <w:rPr>
                <w:noProof/>
                <w:webHidden/>
              </w:rPr>
              <w:tab/>
            </w:r>
            <w:r w:rsidR="00D77881">
              <w:rPr>
                <w:noProof/>
                <w:webHidden/>
              </w:rPr>
              <w:fldChar w:fldCharType="begin"/>
            </w:r>
            <w:r w:rsidR="00D77881">
              <w:rPr>
                <w:noProof/>
                <w:webHidden/>
              </w:rPr>
              <w:instrText xml:space="preserve"> PAGEREF _Toc444519950 \h </w:instrText>
            </w:r>
            <w:r w:rsidR="00D77881">
              <w:rPr>
                <w:noProof/>
                <w:webHidden/>
              </w:rPr>
            </w:r>
            <w:r w:rsidR="00D77881">
              <w:rPr>
                <w:noProof/>
                <w:webHidden/>
              </w:rPr>
              <w:fldChar w:fldCharType="separate"/>
            </w:r>
            <w:r w:rsidR="004102F7">
              <w:rPr>
                <w:noProof/>
                <w:webHidden/>
              </w:rPr>
              <w:t>9</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1" w:history="1">
            <w:r w:rsidR="00D77881" w:rsidRPr="00AE1C5D">
              <w:rPr>
                <w:rStyle w:val="Hyperlink"/>
                <w:b/>
                <w:noProof/>
              </w:rPr>
              <w:t>B.2</w:t>
            </w:r>
            <w:r w:rsidR="00D77881">
              <w:rPr>
                <w:noProof/>
                <w:webHidden/>
              </w:rPr>
              <w:tab/>
            </w:r>
            <w:r w:rsidR="00D77881">
              <w:rPr>
                <w:noProof/>
                <w:webHidden/>
              </w:rPr>
              <w:fldChar w:fldCharType="begin"/>
            </w:r>
            <w:r w:rsidR="00D77881">
              <w:rPr>
                <w:noProof/>
                <w:webHidden/>
              </w:rPr>
              <w:instrText xml:space="preserve"> PAGEREF _Toc444519951 \h </w:instrText>
            </w:r>
            <w:r w:rsidR="00D77881">
              <w:rPr>
                <w:noProof/>
                <w:webHidden/>
              </w:rPr>
            </w:r>
            <w:r w:rsidR="00D77881">
              <w:rPr>
                <w:noProof/>
                <w:webHidden/>
              </w:rPr>
              <w:fldChar w:fldCharType="separate"/>
            </w:r>
            <w:r w:rsidR="004102F7">
              <w:rPr>
                <w:noProof/>
                <w:webHidden/>
              </w:rPr>
              <w:t>10</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2" w:history="1">
            <w:r w:rsidR="00D77881" w:rsidRPr="00AE1C5D">
              <w:rPr>
                <w:rStyle w:val="Hyperlink"/>
                <w:b/>
                <w:noProof/>
              </w:rPr>
              <w:t>B.3</w:t>
            </w:r>
            <w:r w:rsidR="00D77881">
              <w:rPr>
                <w:noProof/>
                <w:webHidden/>
              </w:rPr>
              <w:tab/>
            </w:r>
            <w:r w:rsidR="00D77881">
              <w:rPr>
                <w:noProof/>
                <w:webHidden/>
              </w:rPr>
              <w:fldChar w:fldCharType="begin"/>
            </w:r>
            <w:r w:rsidR="00D77881">
              <w:rPr>
                <w:noProof/>
                <w:webHidden/>
              </w:rPr>
              <w:instrText xml:space="preserve"> PAGEREF _Toc444519952 \h </w:instrText>
            </w:r>
            <w:r w:rsidR="00D77881">
              <w:rPr>
                <w:noProof/>
                <w:webHidden/>
              </w:rPr>
            </w:r>
            <w:r w:rsidR="00D77881">
              <w:rPr>
                <w:noProof/>
                <w:webHidden/>
              </w:rPr>
              <w:fldChar w:fldCharType="separate"/>
            </w:r>
            <w:r w:rsidR="004102F7">
              <w:rPr>
                <w:noProof/>
                <w:webHidden/>
              </w:rPr>
              <w:t>12</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3" w:history="1">
            <w:r w:rsidR="00D77881" w:rsidRPr="00AE1C5D">
              <w:rPr>
                <w:rStyle w:val="Hyperlink"/>
                <w:b/>
                <w:noProof/>
              </w:rPr>
              <w:t>B.4</w:t>
            </w:r>
            <w:r w:rsidR="00D77881">
              <w:rPr>
                <w:noProof/>
                <w:webHidden/>
              </w:rPr>
              <w:tab/>
            </w:r>
            <w:r w:rsidR="00D77881">
              <w:rPr>
                <w:noProof/>
                <w:webHidden/>
              </w:rPr>
              <w:fldChar w:fldCharType="begin"/>
            </w:r>
            <w:r w:rsidR="00D77881">
              <w:rPr>
                <w:noProof/>
                <w:webHidden/>
              </w:rPr>
              <w:instrText xml:space="preserve"> PAGEREF _Toc444519953 \h </w:instrText>
            </w:r>
            <w:r w:rsidR="00D77881">
              <w:rPr>
                <w:noProof/>
                <w:webHidden/>
              </w:rPr>
            </w:r>
            <w:r w:rsidR="00D77881">
              <w:rPr>
                <w:noProof/>
                <w:webHidden/>
              </w:rPr>
              <w:fldChar w:fldCharType="separate"/>
            </w:r>
            <w:r w:rsidR="004102F7">
              <w:rPr>
                <w:noProof/>
                <w:webHidden/>
              </w:rPr>
              <w:t>13</w:t>
            </w:r>
            <w:r w:rsidR="00D77881">
              <w:rPr>
                <w:noProof/>
                <w:webHidden/>
              </w:rPr>
              <w:fldChar w:fldCharType="end"/>
            </w:r>
          </w:hyperlink>
        </w:p>
        <w:p w:rsidR="00D77881" w:rsidRDefault="00612D00">
          <w:pPr>
            <w:pStyle w:val="Inhopg1"/>
            <w:tabs>
              <w:tab w:val="right" w:leader="dot" w:pos="8297"/>
            </w:tabs>
            <w:rPr>
              <w:noProof/>
              <w:color w:val="auto"/>
              <w:sz w:val="22"/>
              <w:szCs w:val="22"/>
            </w:rPr>
          </w:pPr>
          <w:hyperlink w:anchor="_Toc444519954" w:history="1">
            <w:r w:rsidR="00D77881" w:rsidRPr="00AE1C5D">
              <w:rPr>
                <w:rStyle w:val="Hyperlink"/>
                <w:noProof/>
              </w:rPr>
              <w:t>Track 3</w:t>
            </w:r>
            <w:r w:rsidR="00D77881">
              <w:rPr>
                <w:noProof/>
                <w:webHidden/>
              </w:rPr>
              <w:tab/>
            </w:r>
            <w:r w:rsidR="00D77881">
              <w:rPr>
                <w:noProof/>
                <w:webHidden/>
              </w:rPr>
              <w:fldChar w:fldCharType="begin"/>
            </w:r>
            <w:r w:rsidR="00D77881">
              <w:rPr>
                <w:noProof/>
                <w:webHidden/>
              </w:rPr>
              <w:instrText xml:space="preserve"> PAGEREF _Toc444519954 \h </w:instrText>
            </w:r>
            <w:r w:rsidR="00D77881">
              <w:rPr>
                <w:noProof/>
                <w:webHidden/>
              </w:rPr>
            </w:r>
            <w:r w:rsidR="00D77881">
              <w:rPr>
                <w:noProof/>
                <w:webHidden/>
              </w:rPr>
              <w:fldChar w:fldCharType="separate"/>
            </w:r>
            <w:r w:rsidR="004102F7">
              <w:rPr>
                <w:noProof/>
                <w:webHidden/>
              </w:rPr>
              <w:t>14</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5" w:history="1">
            <w:r w:rsidR="00D77881" w:rsidRPr="00AE1C5D">
              <w:rPr>
                <w:rStyle w:val="Hyperlink"/>
                <w:b/>
                <w:noProof/>
              </w:rPr>
              <w:t>Bewijs</w:t>
            </w:r>
            <w:r w:rsidR="00D77881">
              <w:rPr>
                <w:noProof/>
                <w:webHidden/>
              </w:rPr>
              <w:tab/>
            </w:r>
            <w:r w:rsidR="00D77881">
              <w:rPr>
                <w:noProof/>
                <w:webHidden/>
              </w:rPr>
              <w:fldChar w:fldCharType="begin"/>
            </w:r>
            <w:r w:rsidR="00D77881">
              <w:rPr>
                <w:noProof/>
                <w:webHidden/>
              </w:rPr>
              <w:instrText xml:space="preserve"> PAGEREF _Toc444519955 \h </w:instrText>
            </w:r>
            <w:r w:rsidR="00D77881">
              <w:rPr>
                <w:noProof/>
                <w:webHidden/>
              </w:rPr>
            </w:r>
            <w:r w:rsidR="00D77881">
              <w:rPr>
                <w:noProof/>
                <w:webHidden/>
              </w:rPr>
              <w:fldChar w:fldCharType="separate"/>
            </w:r>
            <w:r w:rsidR="004102F7">
              <w:rPr>
                <w:noProof/>
                <w:webHidden/>
              </w:rPr>
              <w:t>14</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6" w:history="1">
            <w:r w:rsidR="00D77881" w:rsidRPr="00AE1C5D">
              <w:rPr>
                <w:rStyle w:val="Hyperlink"/>
                <w:b/>
                <w:noProof/>
              </w:rPr>
              <w:t>A.1</w:t>
            </w:r>
            <w:r w:rsidR="00D77881">
              <w:rPr>
                <w:noProof/>
                <w:webHidden/>
              </w:rPr>
              <w:tab/>
            </w:r>
            <w:r w:rsidR="00D77881">
              <w:rPr>
                <w:noProof/>
                <w:webHidden/>
              </w:rPr>
              <w:fldChar w:fldCharType="begin"/>
            </w:r>
            <w:r w:rsidR="00D77881">
              <w:rPr>
                <w:noProof/>
                <w:webHidden/>
              </w:rPr>
              <w:instrText xml:space="preserve"> PAGEREF _Toc444519956 \h </w:instrText>
            </w:r>
            <w:r w:rsidR="00D77881">
              <w:rPr>
                <w:noProof/>
                <w:webHidden/>
              </w:rPr>
            </w:r>
            <w:r w:rsidR="00D77881">
              <w:rPr>
                <w:noProof/>
                <w:webHidden/>
              </w:rPr>
              <w:fldChar w:fldCharType="separate"/>
            </w:r>
            <w:r w:rsidR="004102F7">
              <w:rPr>
                <w:noProof/>
                <w:webHidden/>
              </w:rPr>
              <w:t>14</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7" w:history="1">
            <w:r w:rsidR="00D77881" w:rsidRPr="00AE1C5D">
              <w:rPr>
                <w:rStyle w:val="Hyperlink"/>
                <w:b/>
                <w:noProof/>
              </w:rPr>
              <w:t>A.2</w:t>
            </w:r>
            <w:r w:rsidR="00D77881">
              <w:rPr>
                <w:noProof/>
                <w:webHidden/>
              </w:rPr>
              <w:tab/>
            </w:r>
            <w:r w:rsidR="00D77881">
              <w:rPr>
                <w:noProof/>
                <w:webHidden/>
              </w:rPr>
              <w:fldChar w:fldCharType="begin"/>
            </w:r>
            <w:r w:rsidR="00D77881">
              <w:rPr>
                <w:noProof/>
                <w:webHidden/>
              </w:rPr>
              <w:instrText xml:space="preserve"> PAGEREF _Toc444519957 \h </w:instrText>
            </w:r>
            <w:r w:rsidR="00D77881">
              <w:rPr>
                <w:noProof/>
                <w:webHidden/>
              </w:rPr>
            </w:r>
            <w:r w:rsidR="00D77881">
              <w:rPr>
                <w:noProof/>
                <w:webHidden/>
              </w:rPr>
              <w:fldChar w:fldCharType="separate"/>
            </w:r>
            <w:r w:rsidR="004102F7">
              <w:rPr>
                <w:noProof/>
                <w:webHidden/>
              </w:rPr>
              <w:t>14</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8" w:history="1">
            <w:r w:rsidR="00D77881" w:rsidRPr="00AE1C5D">
              <w:rPr>
                <w:rStyle w:val="Hyperlink"/>
                <w:b/>
                <w:noProof/>
              </w:rPr>
              <w:t>A.3</w:t>
            </w:r>
            <w:r w:rsidR="00D77881">
              <w:rPr>
                <w:noProof/>
                <w:webHidden/>
              </w:rPr>
              <w:tab/>
            </w:r>
            <w:r w:rsidR="00D77881">
              <w:rPr>
                <w:noProof/>
                <w:webHidden/>
              </w:rPr>
              <w:fldChar w:fldCharType="begin"/>
            </w:r>
            <w:r w:rsidR="00D77881">
              <w:rPr>
                <w:noProof/>
                <w:webHidden/>
              </w:rPr>
              <w:instrText xml:space="preserve"> PAGEREF _Toc444519958 \h </w:instrText>
            </w:r>
            <w:r w:rsidR="00D77881">
              <w:rPr>
                <w:noProof/>
                <w:webHidden/>
              </w:rPr>
            </w:r>
            <w:r w:rsidR="00D77881">
              <w:rPr>
                <w:noProof/>
                <w:webHidden/>
              </w:rPr>
              <w:fldChar w:fldCharType="separate"/>
            </w:r>
            <w:r w:rsidR="004102F7">
              <w:rPr>
                <w:noProof/>
                <w:webHidden/>
              </w:rPr>
              <w:t>15</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59" w:history="1">
            <w:r w:rsidR="00D77881" w:rsidRPr="00AE1C5D">
              <w:rPr>
                <w:rStyle w:val="Hyperlink"/>
                <w:b/>
                <w:noProof/>
              </w:rPr>
              <w:t>A.4</w:t>
            </w:r>
            <w:r w:rsidR="00D77881">
              <w:rPr>
                <w:noProof/>
                <w:webHidden/>
              </w:rPr>
              <w:tab/>
            </w:r>
            <w:r w:rsidR="00D77881">
              <w:rPr>
                <w:noProof/>
                <w:webHidden/>
              </w:rPr>
              <w:fldChar w:fldCharType="begin"/>
            </w:r>
            <w:r w:rsidR="00D77881">
              <w:rPr>
                <w:noProof/>
                <w:webHidden/>
              </w:rPr>
              <w:instrText xml:space="preserve"> PAGEREF _Toc444519959 \h </w:instrText>
            </w:r>
            <w:r w:rsidR="00D77881">
              <w:rPr>
                <w:noProof/>
                <w:webHidden/>
              </w:rPr>
            </w:r>
            <w:r w:rsidR="00D77881">
              <w:rPr>
                <w:noProof/>
                <w:webHidden/>
              </w:rPr>
              <w:fldChar w:fldCharType="separate"/>
            </w:r>
            <w:r w:rsidR="004102F7">
              <w:rPr>
                <w:noProof/>
                <w:webHidden/>
              </w:rPr>
              <w:t>16</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60" w:history="1">
            <w:r w:rsidR="00D77881" w:rsidRPr="00AE1C5D">
              <w:rPr>
                <w:rStyle w:val="Hyperlink"/>
                <w:b/>
                <w:noProof/>
              </w:rPr>
              <w:t>B.1</w:t>
            </w:r>
            <w:r w:rsidR="00D77881">
              <w:rPr>
                <w:noProof/>
                <w:webHidden/>
              </w:rPr>
              <w:tab/>
            </w:r>
            <w:r w:rsidR="00D77881">
              <w:rPr>
                <w:noProof/>
                <w:webHidden/>
              </w:rPr>
              <w:fldChar w:fldCharType="begin"/>
            </w:r>
            <w:r w:rsidR="00D77881">
              <w:rPr>
                <w:noProof/>
                <w:webHidden/>
              </w:rPr>
              <w:instrText xml:space="preserve"> PAGEREF _Toc444519960 \h </w:instrText>
            </w:r>
            <w:r w:rsidR="00D77881">
              <w:rPr>
                <w:noProof/>
                <w:webHidden/>
              </w:rPr>
            </w:r>
            <w:r w:rsidR="00D77881">
              <w:rPr>
                <w:noProof/>
                <w:webHidden/>
              </w:rPr>
              <w:fldChar w:fldCharType="separate"/>
            </w:r>
            <w:r w:rsidR="004102F7">
              <w:rPr>
                <w:noProof/>
                <w:webHidden/>
              </w:rPr>
              <w:t>17</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61" w:history="1">
            <w:r w:rsidR="00D77881" w:rsidRPr="00AE1C5D">
              <w:rPr>
                <w:rStyle w:val="Hyperlink"/>
                <w:b/>
                <w:noProof/>
              </w:rPr>
              <w:t>B.2</w:t>
            </w:r>
            <w:r w:rsidR="00D77881">
              <w:rPr>
                <w:noProof/>
                <w:webHidden/>
              </w:rPr>
              <w:tab/>
            </w:r>
            <w:r w:rsidR="00D77881">
              <w:rPr>
                <w:noProof/>
                <w:webHidden/>
              </w:rPr>
              <w:fldChar w:fldCharType="begin"/>
            </w:r>
            <w:r w:rsidR="00D77881">
              <w:rPr>
                <w:noProof/>
                <w:webHidden/>
              </w:rPr>
              <w:instrText xml:space="preserve"> PAGEREF _Toc444519961 \h </w:instrText>
            </w:r>
            <w:r w:rsidR="00D77881">
              <w:rPr>
                <w:noProof/>
                <w:webHidden/>
              </w:rPr>
            </w:r>
            <w:r w:rsidR="00D77881">
              <w:rPr>
                <w:noProof/>
                <w:webHidden/>
              </w:rPr>
              <w:fldChar w:fldCharType="separate"/>
            </w:r>
            <w:r w:rsidR="004102F7">
              <w:rPr>
                <w:noProof/>
                <w:webHidden/>
              </w:rPr>
              <w:t>18</w:t>
            </w:r>
            <w:r w:rsidR="00D77881">
              <w:rPr>
                <w:noProof/>
                <w:webHidden/>
              </w:rPr>
              <w:fldChar w:fldCharType="end"/>
            </w:r>
          </w:hyperlink>
        </w:p>
        <w:p w:rsidR="00D77881" w:rsidRDefault="00612D00">
          <w:pPr>
            <w:pStyle w:val="Inhopg2"/>
            <w:tabs>
              <w:tab w:val="right" w:leader="dot" w:pos="8297"/>
            </w:tabs>
            <w:rPr>
              <w:noProof/>
              <w:color w:val="auto"/>
              <w:sz w:val="22"/>
              <w:szCs w:val="22"/>
            </w:rPr>
          </w:pPr>
          <w:hyperlink w:anchor="_Toc444519962" w:history="1">
            <w:r w:rsidR="00D77881" w:rsidRPr="00AE1C5D">
              <w:rPr>
                <w:rStyle w:val="Hyperlink"/>
                <w:b/>
                <w:noProof/>
              </w:rPr>
              <w:t>B.3</w:t>
            </w:r>
            <w:r w:rsidR="00D77881">
              <w:rPr>
                <w:noProof/>
                <w:webHidden/>
              </w:rPr>
              <w:tab/>
            </w:r>
            <w:r w:rsidR="00D77881">
              <w:rPr>
                <w:noProof/>
                <w:webHidden/>
              </w:rPr>
              <w:fldChar w:fldCharType="begin"/>
            </w:r>
            <w:r w:rsidR="00D77881">
              <w:rPr>
                <w:noProof/>
                <w:webHidden/>
              </w:rPr>
              <w:instrText xml:space="preserve"> PAGEREF _Toc444519962 \h </w:instrText>
            </w:r>
            <w:r w:rsidR="00D77881">
              <w:rPr>
                <w:noProof/>
                <w:webHidden/>
              </w:rPr>
            </w:r>
            <w:r w:rsidR="00D77881">
              <w:rPr>
                <w:noProof/>
                <w:webHidden/>
              </w:rPr>
              <w:fldChar w:fldCharType="separate"/>
            </w:r>
            <w:r w:rsidR="004102F7">
              <w:rPr>
                <w:noProof/>
                <w:webHidden/>
              </w:rPr>
              <w:t>19</w:t>
            </w:r>
            <w:r w:rsidR="00D77881">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4519938"/>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4519939"/>
      <w:r w:rsidRPr="00923582">
        <w:rPr>
          <w:b/>
          <w:u w:val="single"/>
          <w:lang w:val="en-US"/>
        </w:rPr>
        <w:t>Bewijs</w:t>
      </w:r>
      <w:bookmarkEnd w:id="1"/>
    </w:p>
    <w:p w:rsidR="00CA6FC1" w:rsidRPr="00923582" w:rsidRDefault="00612D00"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4519940"/>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Wat is het adres van Data direction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Op pagina 80 van de instruction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Op welke pin van de microcontroller zit de ingang voor Analog digitaalconverter, channel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agina 20 staat dat het bord 64 ports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standaard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4519941"/>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Zoals de opdracht al zegt moet je applicatie eerst PORTD instellen op OUTPUT en vervolges om de beurt twee LED’s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612D00">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Link naar repository:</w:t>
      </w:r>
    </w:p>
    <w:p w:rsidR="00FC53CA" w:rsidRPr="00FC53CA" w:rsidRDefault="00612D00"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4519942"/>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getoggled worden. Mocht het eerste bit niet aanstaan zal PORTD uitgezet worden (zie commentaar). Hieronder de essentiele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Link naar repository:</w:t>
      </w:r>
    </w:p>
    <w:p w:rsidR="00DF413C" w:rsidRDefault="00612D00"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4519943"/>
      <w:r w:rsidRPr="008935F5">
        <w:rPr>
          <w:rStyle w:val="Tekenkop2"/>
          <w:b/>
          <w:u w:val="single"/>
        </w:rPr>
        <w:lastRenderedPageBreak/>
        <w:t>B.4</w:t>
      </w:r>
      <w:bookmarkEnd w:id="5"/>
    </w:p>
    <w:p w:rsidR="001345E0" w:rsidRPr="00D05A59" w:rsidRDefault="001345E0" w:rsidP="008935F5">
      <w:pPr>
        <w:pStyle w:val="Geenafstand"/>
        <w:rPr>
          <w:i/>
        </w:rPr>
      </w:pPr>
      <w:r w:rsidRPr="00D05A59">
        <w:rPr>
          <w:i/>
        </w:rPr>
        <w:t>Implementeer een looplicht applicatie op de LED’s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LED’s van PORTD. Dit gebeurd door eerst PORTD op OUTPUT te zetten en deze een standaard waarde te geven (om deze te kunnen bitshiften verderop in de code). Vervolgens checkt de applicatie om de 50 ms eerst of </w:t>
      </w:r>
      <w:r w:rsidR="00223C89">
        <w:rPr>
          <w:color w:val="auto"/>
        </w:rPr>
        <w:t>de animatie al ten einde is. Zo ja, dan zal de applicatie PORTD resetten naar 0x1 en weer 50 ms wachten. Is dit echter niet het geval dan zal de applicatie de waarde/status van PORTD gaan bitshiften. Dit zorgt ervoor dat het eerstvolgende LED op de strip die is aangesloten op PORTD zal aangaan (de rest van de LED’s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Link naar repository:</w:t>
      </w:r>
    </w:p>
    <w:p w:rsidR="001345E0" w:rsidRDefault="00612D00"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4519944"/>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if-then-else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Enig idee hoe dit moet? Zie ook het voorbeeld in de code repository. Implementeer een lichteffect met behulp van deze techniek.</w:t>
      </w:r>
    </w:p>
    <w:p w:rsidR="00CC4E0D" w:rsidRDefault="00CC4E0D" w:rsidP="00CC4E0D">
      <w:pPr>
        <w:pStyle w:val="Geenafstand"/>
      </w:pPr>
    </w:p>
    <w:p w:rsidR="004232DA" w:rsidRDefault="004232DA" w:rsidP="00CC4E0D">
      <w:pPr>
        <w:pStyle w:val="Geenafstand"/>
      </w:pPr>
      <w:r>
        <w:t>Zoals in de opdracht is vermeld moet je een animatie aansturen op een strip met LED’s. Zoals in de opdracht is voorgesteld hebben wij de animatie opgeslagen in een array van structs</w:t>
      </w:r>
      <w:r w:rsidR="004E3D98">
        <w:t xml:space="preserve"> om grote switches en if-then-else statements te voorkomen. Hierdoor kan de animatie in kwestie ook snel worden aangepast</w:t>
      </w:r>
      <w:r>
        <w:t xml:space="preserve">. De desbetreffende struct </w:t>
      </w:r>
      <w:r w:rsidR="004E3D98">
        <w:t xml:space="preserve">(genaamd ‘step’) </w:t>
      </w:r>
      <w:r>
        <w:t xml:space="preserve">bevat een code waarin staat welke LED’s aan </w:t>
      </w:r>
      <w:r w:rsidR="004E3D98">
        <w:t>of</w:t>
      </w:r>
      <w:r>
        <w:t xml:space="preserve"> uit moeten en </w:t>
      </w:r>
      <w:r w:rsidR="004E3D98">
        <w:t xml:space="preserve">een value die aangeeft wat de pause moet zijn tussen deze en de volgende stap. Voor de uitwerking van deze array en deze struct verwijs ik naar de repository. </w:t>
      </w:r>
    </w:p>
    <w:p w:rsidR="00CC4E0D" w:rsidRDefault="00CC4E0D" w:rsidP="00CC4E0D">
      <w:pPr>
        <w:pStyle w:val="Geenafstand"/>
      </w:pPr>
    </w:p>
    <w:p w:rsidR="004E3D98" w:rsidRDefault="004E3D98" w:rsidP="00CC4E0D">
      <w:pPr>
        <w:pStyle w:val="Geenafstand"/>
      </w:pPr>
      <w:r>
        <w:t>Als de applicatie draait zal PORTD eerst op OUTPUT worden ingesteld. Verder word ook een value(index) geinitialiseerd die bij gaat houden bij welke stap in de array we zijn. Hierna checkt de applicatie om de zoveel tijd (aangegeven bij de huidge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De essentiele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Link naar repository:</w:t>
      </w:r>
    </w:p>
    <w:p w:rsidR="004E3D98" w:rsidRDefault="00612D00"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4519945"/>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In onze applicatie gebeurt dat door eerst PORTD op OUTPUT te zetten en PORTC op INPUT en word PORTD op 0x0 gezet. Ook worden er eerst twee values geinitialiseerd (de toggle value die zal bijhouden of het LED op 1 of 4 Hz moet knipperen en de “Time to wait” value T2W. Hierna zal de applicatie om de zoveel tijd (aangegeven door T2W) controleren of de drukknop die is aangesloten op PORTC.0 is ingedrukt. Zo ja, dan zal gecontroleerd worden wat de huidige instelling is van de LED en zal deze worden aangepast (zie if-then-else statement van de onderstaande code). Op het einde van de while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Link naar repository:</w:t>
      </w:r>
    </w:p>
    <w:p w:rsidR="00694C6C" w:rsidRDefault="00612D00"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356BCD" w:rsidRDefault="00235E66" w:rsidP="00356BCD">
      <w:pPr>
        <w:rPr>
          <w:highlight w:val="white"/>
        </w:rPr>
      </w:pPr>
      <w:bookmarkStart w:id="8" w:name="_Toc444519946"/>
      <w:r w:rsidRPr="00AA24DC">
        <w:rPr>
          <w:rStyle w:val="Tekenkop2"/>
          <w:b/>
          <w:highlight w:val="white"/>
          <w:u w:val="single"/>
        </w:rPr>
        <w:lastRenderedPageBreak/>
        <w:t>B.7</w:t>
      </w:r>
      <w:r w:rsidRPr="00AA24DC">
        <w:rPr>
          <w:rStyle w:val="Tekenkop2"/>
          <w:b/>
          <w:u w:val="single"/>
        </w:rPr>
        <w:t>a</w:t>
      </w:r>
      <w:bookmarkEnd w:id="8"/>
    </w:p>
    <w:p w:rsidR="002B35DE" w:rsidRDefault="00235E66" w:rsidP="00AA24DC">
      <w:pPr>
        <w:pStyle w:val="Geenafstand"/>
        <w:rPr>
          <w:i/>
        </w:rPr>
      </w:pPr>
      <w:r w:rsidRPr="00AA24DC">
        <w:rPr>
          <w:i/>
        </w:rPr>
        <w:t>Implementeer onderstaande ‘eindige toestandsmachine’ (eng: finite state machine of fsm). Een fsm is de basis van bijna elke embedded applicatie. Koffiemachines, televisies, pacemakers, ABS computers, alarmsystemen enz. zijn voorbeelden van applicaties waar de main-loop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Bij het maken van de opgave is gekozen voor een switch case met daarin verscheidene if-statements. Er is ook een enumerator aangemaakt die ervoor moet zorgen dat er duidelijke states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Link naar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4519947"/>
      <w:r w:rsidRPr="00D35AFF">
        <w:rPr>
          <w:lang w:val="en-US"/>
        </w:rPr>
        <w:lastRenderedPageBreak/>
        <w:t>Track 2</w:t>
      </w:r>
      <w:bookmarkEnd w:id="9"/>
    </w:p>
    <w:p w:rsidR="00E96133" w:rsidRPr="000829EF" w:rsidRDefault="00075872" w:rsidP="00075872">
      <w:pPr>
        <w:pStyle w:val="kop20"/>
        <w:rPr>
          <w:b/>
          <w:u w:val="single"/>
          <w:lang w:val="en-US"/>
        </w:rPr>
      </w:pPr>
      <w:bookmarkStart w:id="10" w:name="_Toc444519948"/>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4519949"/>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Good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Er zijn drie soorten interrupts: blocking, polling en interrupting.</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Blocking: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snel en ze zorgen ervoor dat de controller andere taken kan voltooien interrupts combineerd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Je moet een interrupt niet te lang maken anders komt je main-loop nooit aan de beurt.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Interrupts hebben verschillende prioriteiten en het is dan ook van belang dat je ze goed indeeld.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Het is belangrijk dat je processor intensieve taken in de main-loop houdt en dat je de interrupts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The ugly</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Elliot Williams in op de minder mooie aspecten van het gebruiken van bijvoorbeeld interrupts.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main én interrupts kan je nooit weten wanneer een interrupt zal worden geactiveerd (murphy’s law)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mogelijke oplossing is het gebruiken van een shadow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Een variabele zal namelijk hoogstwaarschijnlijk (op een 8/16bit machine) in meerdere regels machine code worden opgeslagen (en is dus niet “Atomic”). Een interrupt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Als laatste komt men met een goed werkende oplossing. Men zet gewoon de interrupts tijdelijk uit terwijl de main methode met de meest huidige variable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4519950"/>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Download ioisr.c uit de repository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main methode worden uitgevoerd. Er gebeuren verschillende dingen in </w:t>
      </w:r>
      <w:r w:rsidR="000872D4">
        <w:t>de main methode.</w:t>
      </w:r>
    </w:p>
    <w:p w:rsidR="000872D4" w:rsidRDefault="000872D4" w:rsidP="006969FB">
      <w:pPr>
        <w:pStyle w:val="Geenafstand"/>
      </w:pPr>
    </w:p>
    <w:p w:rsidR="000872D4" w:rsidRDefault="005F4FBF" w:rsidP="006969FB">
      <w:pPr>
        <w:pStyle w:val="Geenafstand"/>
      </w:pPr>
      <w:r w:rsidRPr="005F4FBF">
        <w:t>Zoals de documentatie al uitlegt wordt PORTD ingesteld. Hierbij worden PORTD.4 t/m PORTD.7 ingesteld voor output en PORTD.0 t/m PORTD.3 ingesteld voor input (hier komen ook de interrupts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Hier worden de verschillende interrupts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interrupts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inter</w:t>
      </w:r>
      <w:r w:rsidR="00C618E6">
        <w:rPr>
          <w:rStyle w:val="mh"/>
        </w:rPr>
        <w:t xml:space="preserve">rupt zal worden geactiveerd </w:t>
      </w:r>
      <w:r w:rsidRPr="005F4FBF">
        <w:rPr>
          <w:rStyle w:val="mh"/>
        </w:rPr>
        <w:t>bij een rising edge en 10 houd in dat de interrupt zal worden geactiveerd bij een falling edge.</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r w:rsidRPr="005F4FBF">
        <w:rPr>
          <w:rStyle w:val="n"/>
          <w:color w:val="333333"/>
        </w:rPr>
        <w:t>sei</w:t>
      </w:r>
      <w:r w:rsidRPr="005F4FBF">
        <w:rPr>
          <w:rStyle w:val="p"/>
          <w:color w:val="333333"/>
        </w:rPr>
        <w:t>();</w:t>
      </w:r>
    </w:p>
    <w:p w:rsidR="005F4FBF" w:rsidRPr="005F4FBF" w:rsidRDefault="005F4FBF" w:rsidP="006969FB">
      <w:pPr>
        <w:pStyle w:val="Geenafstand"/>
        <w:rPr>
          <w:color w:val="333333"/>
        </w:rPr>
      </w:pPr>
      <w:r w:rsidRPr="005F4FBF">
        <w:rPr>
          <w:rStyle w:val="p"/>
        </w:rPr>
        <w:t>Hiermee zal het interrupt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infinite while loop PORTD.5 om de 500 ms aan of uitzetten (togglen).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Buiten de main functie zijn er ook twee interrupt methodes voor INT0 en INT1. Hieronder een code fragment van de interrupt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De interrupt methode voor INT0 zet PORTD.5 aan terwijl de interrupt methode voor INT1 deze weer uitzet. Als de interrupt methodes worden aangeroepen zal de while loop in de main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4519951"/>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Implementeer een looplicht applicatie waarbij de main() bestaat uit een initialisatie gedeelte met daarna een lege while(true) loop. In ISR_INT1 en ISR_INT2 maakt het looplicht steeds 1 stap. Het looplicht wordt dus gestuurd vanuit de ISR’s, niet vanuit de main().</w:t>
      </w:r>
    </w:p>
    <w:p w:rsidR="00C17506" w:rsidRPr="00DE7939" w:rsidRDefault="00C17506" w:rsidP="00C17506">
      <w:pPr>
        <w:pStyle w:val="Geenafstand"/>
      </w:pPr>
    </w:p>
    <w:p w:rsidR="00CF3D00" w:rsidRDefault="00CF3D00" w:rsidP="00C17506">
      <w:pPr>
        <w:pStyle w:val="Geenafstand"/>
      </w:pPr>
      <w:r>
        <w:t>Zoals in de opdracht is beschreven moet je applicatie een looplicht animatie doorlopen via interrupts. Deze interrupts,wanneer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Als eerste gaat de applicatie door de main methode heen. Deze initialiseerd het interrupt systeem en PORTD. Eerst wordt PORTD.4 t/m PORTD.7 op output en PORTD.0 t/m PORTD.3 op input gezet. Vervolgens wordt er gespecificeerd waarop de interrupts moeten reageren (rising of falling edge). In ons geval zetten we INT0 t/m INT3 op falling edge. Vervolgens activeren wij deze interrupts bij EIMSK. Hierna wordt het interrupt systeem geactiveerd met sei().</w:t>
      </w:r>
    </w:p>
    <w:p w:rsidR="00C17506" w:rsidRDefault="00C17506" w:rsidP="00C17506">
      <w:pPr>
        <w:pStyle w:val="Geenafstand"/>
      </w:pPr>
    </w:p>
    <w:p w:rsidR="005F0177" w:rsidRDefault="005F0177" w:rsidP="00C17506">
      <w:pPr>
        <w:pStyle w:val="Geenafstand"/>
      </w:pPr>
      <w:r>
        <w:t>Hierna gaat de main methode een infinite while loop in waar niks gebeurd. De rest van de applicatie-logica speelt zich ergens anders af. Net zoals bij B5 uit week 1 heb je een struct die gegevens van een stap bezit en een array met daarin verschillende stappen.Boven aan de code staan 4 Interrupt methodes (zie code hieronder). Deze roepen alle 4 de methode nextstep() aan. In deze methode zit de logica voor het functioneren van het looplicht. Als eerste checkt nextstep of het einde van het looplicht is bereikt. Zo niet, dan toont hij de volgende stap en verhoogt hij de index waarde met 1 (zodat de methode bij een volgende aanroep de volgende stap kan laten zien) waarna er voor een in de struct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r w:rsidRPr="001D1C24">
        <w:rPr>
          <w:b/>
          <w:color w:val="auto"/>
        </w:rPr>
        <w:t>Interrupt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r w:rsidRPr="00BF3111">
        <w:rPr>
          <w:rFonts w:ascii="Consolas" w:hAnsi="Consolas" w:cs="Consolas"/>
          <w:color w:val="880000"/>
          <w:sz w:val="19"/>
          <w:szCs w:val="19"/>
          <w:highlight w:val="white"/>
          <w:lang w:val="en-US"/>
        </w:rPr>
        <w:t>nextStep</w:t>
      </w:r>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61824"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Initialisatie PORTD en Interrupts:</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Link naar repository:</w:t>
      </w:r>
    </w:p>
    <w:p w:rsidR="00C4732E" w:rsidRDefault="00612D00"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4519952"/>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Bijvoorbeeld: void display(int digit){…}.</w:t>
      </w:r>
    </w:p>
    <w:p w:rsidR="00E00326" w:rsidRPr="000F3C15" w:rsidRDefault="00E00326" w:rsidP="00E00326">
      <w:pPr>
        <w:rPr>
          <w:color w:val="auto"/>
        </w:rPr>
      </w:pPr>
      <w:r w:rsidRPr="000F3C15">
        <w:rPr>
          <w:color w:val="auto"/>
        </w:rPr>
        <w:t>er is een display functie gemaakt die met behulp van een lookup table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repository: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4519953"/>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Bestudeer de code uit de repository uit lesweek 1 (lookup.c) waarin met behulp van een lookup-table een patronen op leds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Met behulp van de lookup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Link naar repository:</w:t>
      </w:r>
    </w:p>
    <w:p w:rsidR="000F2BF2" w:rsidRDefault="00612D00"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4519954"/>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4519955"/>
      <w:r w:rsidRPr="00612D00">
        <w:rPr>
          <w:b/>
          <w:color w:val="auto"/>
          <w:u w:val="single"/>
          <w:lang w:val="en-US"/>
        </w:rPr>
        <w:t>Bewijs</w:t>
      </w:r>
      <w:bookmarkEnd w:id="21"/>
    </w:p>
    <w:p w:rsidR="00FD47F3" w:rsidRPr="00612D00" w:rsidRDefault="00612D00"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4519956"/>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612D00"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61312"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Link naar repository:</w:t>
      </w:r>
    </w:p>
    <w:p w:rsidR="003F2CD0" w:rsidRPr="003F2CD0" w:rsidRDefault="00612D00"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4519957"/>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De RS pin wordt gebruikt om data te schrijven naar de instruction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4519958"/>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r w:rsidRPr="00D77881">
              <w:t>Main</w:t>
            </w:r>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64896"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Link naar repository:</w:t>
            </w:r>
          </w:p>
          <w:p w:rsidR="003F2CD0" w:rsidRPr="003F2CD0" w:rsidRDefault="00612D00"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4519959"/>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Link naar repository:</w:t>
      </w:r>
    </w:p>
    <w:p w:rsidR="00C92FF3" w:rsidRPr="00C92FF3" w:rsidRDefault="00612D00"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63872"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4519960"/>
      <w:r w:rsidRPr="00C92FF3">
        <w:rPr>
          <w:b/>
          <w:u w:val="single"/>
        </w:rPr>
        <w:lastRenderedPageBreak/>
        <w:t>B.1</w:t>
      </w:r>
      <w:bookmarkEnd w:id="26"/>
    </w:p>
    <w:p w:rsidR="00C92FF3" w:rsidRDefault="00C92FF3" w:rsidP="00C92FF3">
      <w:pPr>
        <w:pStyle w:val="Geenafstand"/>
        <w:rPr>
          <w:i/>
        </w:rPr>
      </w:pPr>
      <w:r w:rsidRPr="00C92FF3">
        <w:rPr>
          <w:i/>
        </w:rPr>
        <w:t>Ontwerp een LCD ‘C module’ (dus een *.c en een *.h file, bijvoorbeeld lcd.c en lcd.h).</w:t>
      </w:r>
    </w:p>
    <w:p w:rsidR="00C92FF3" w:rsidRPr="00C92FF3" w:rsidRDefault="00C92FF3" w:rsidP="00C92FF3">
      <w:pPr>
        <w:pStyle w:val="Geenafstand"/>
        <w:rPr>
          <w:i/>
        </w:rPr>
      </w:pPr>
    </w:p>
    <w:p w:rsidR="00C92FF3" w:rsidRDefault="00C92FF3" w:rsidP="00C92FF3">
      <w:pPr>
        <w:pStyle w:val="Geenafstand"/>
      </w:pPr>
      <w:r w:rsidRPr="00C92FF3">
        <w:t xml:space="preserve">Het idee van deze opdracht is om generieke LCD functies te schrijven waarmee verschillende dingen gedaan kunnen worden met het LCD scherm. Men moest 3 functies (init, display_text en setcursor)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lcd_writeChar en lcd _command. De init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display_text maken we gebruik van de lcd_writeChar methode. Ook staat er (in comments) een mogelijkheid om eerst het scherm leeg te maken voor het schrijven. De functie roept per character in de array van characters de desbetreffende methode aan. Bij setcursor maken we gebruik van de lcd_command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binary).  Deze methode met deze code wordt aangeroepen tot de aangegeven position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Link naar de repository:</w:t>
      </w:r>
    </w:p>
    <w:p w:rsidR="007A5893" w:rsidRDefault="00612D00"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4519961"/>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De opdracht is hier om een teller te maken toets indrukken moet bijhouden. Deze moet gebruik maken van de AVR T/C-2. Ook moet dezecode werken met de IR-sensor).</w:t>
      </w:r>
    </w:p>
    <w:p w:rsidR="00C92FF3" w:rsidRPr="00C92FF3" w:rsidRDefault="00C92FF3" w:rsidP="00C92FF3">
      <w:pPr>
        <w:rPr>
          <w:color w:val="auto"/>
        </w:rPr>
      </w:pPr>
      <w:r w:rsidRPr="00C92FF3">
        <w:rPr>
          <w:color w:val="auto"/>
        </w:rPr>
        <w:t>Bij onze oplossing was er een klein probleem bij het het gebruiken van de code van B2 en de LCD code van B1.Beide onderdelen werkte n gescheiden van elkaar maar in combinatie kregen we niks te zien op het scherm. Daarom hebben we er op moment van schrijven voor gekozen om de reacties te tonen op de LED’s van PortA en PORTB. De code initialiseerd als eerste PORTD.7 voor INPUT en PORTA en PORTB voor OUTPUT en wordt de counter value op 0 gezet. Vervolgens gaan we de teller initaliseren. Eerst geven we de teller een start value van -10 waarna we de teller instellen om te reageren op een overflow interrupt (zie code documentatie). Vervolgens zetten we interrupts aan voor PORTD en zetten we de teller aan. In de while methode die hierop volgt laten we de values zien op PORTA en PORTB. Hier zou je ook de LCD code kunnen aanroepen. Wat de applicatie moet doen bij deze interrupt is ook gedefinieerd. Deze moet de teller resetten en bijhouden hoe vaak de interrupt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Link naar de repository:</w:t>
      </w:r>
    </w:p>
    <w:p w:rsidR="007A5893" w:rsidRPr="0005691F" w:rsidRDefault="00612D00"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4519962"/>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interrupts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prescaler,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Kun je dan een interrupt genereren en daar een I/O pin toggelen?</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repository: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r>
        <w:lastRenderedPageBreak/>
        <w:t>Track 4</w:t>
      </w:r>
    </w:p>
    <w:p w:rsidR="00612D00" w:rsidRPr="00612D00" w:rsidRDefault="00612D00" w:rsidP="00612D00">
      <w:pPr>
        <w:pStyle w:val="kop20"/>
        <w:rPr>
          <w:b/>
          <w:color w:val="auto"/>
          <w:u w:val="single"/>
        </w:rPr>
      </w:pPr>
      <w:r w:rsidRPr="00612D00">
        <w:rPr>
          <w:b/>
          <w:color w:val="auto"/>
          <w:u w:val="single"/>
        </w:rPr>
        <w:t>Bewijs</w:t>
      </w:r>
    </w:p>
    <w:p w:rsidR="00612D00" w:rsidRPr="00612D00" w:rsidRDefault="00612D00" w:rsidP="00612D00">
      <w:pPr>
        <w:pStyle w:val="Geenafstand"/>
      </w:pPr>
    </w:p>
    <w:p w:rsidR="00612D00" w:rsidRPr="00612D00" w:rsidRDefault="00612D00" w:rsidP="00612D00">
      <w:pPr>
        <w:pStyle w:val="Kop2"/>
        <w:rPr>
          <w:b/>
          <w:color w:val="auto"/>
          <w:u w:val="single"/>
        </w:rPr>
      </w:pPr>
      <w:r w:rsidRPr="00612D00">
        <w:rPr>
          <w:b/>
          <w:color w:val="auto"/>
          <w:u w:val="single"/>
        </w:rPr>
        <w:t>B.1</w:t>
      </w:r>
    </w:p>
    <w:p w:rsidR="00612D00" w:rsidRPr="00612D00" w:rsidRDefault="00612D00" w:rsidP="00612D00">
      <w:pPr>
        <w:rPr>
          <w:i/>
          <w:color w:val="auto"/>
        </w:rPr>
      </w:pPr>
      <w:r w:rsidRPr="00612D00">
        <w:rPr>
          <w:rStyle w:val="Kop3Char"/>
          <w:i/>
          <w:color w:val="auto"/>
        </w:rPr>
        <w:t>a.</w:t>
      </w:r>
      <w:r w:rsidRPr="00612D00">
        <w:rPr>
          <w:i/>
          <w:color w:val="auto"/>
        </w:rPr>
        <w:t xml:space="preserve"> Meet met een oscilloscoop de pulsbreedte en de frequentie. Noteer deze, en maak een foto of print van het beeld voor jouw verslag. </w:t>
      </w:r>
      <w:r w:rsidR="00A36A51" w:rsidRPr="00612D00">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183pt">
            <v:imagedata r:id="rId55" o:title="B"/>
          </v:shape>
        </w:pict>
      </w:r>
    </w:p>
    <w:p w:rsidR="00612D00" w:rsidRPr="00A36A51" w:rsidRDefault="00612D00" w:rsidP="00A36A51">
      <w:pPr>
        <w:pStyle w:val="Geenafstand"/>
      </w:pPr>
      <w:r w:rsidRPr="00A36A51">
        <w:t>Je kan een aantal dingen van de afbeelding afleiden:</w:t>
      </w:r>
    </w:p>
    <w:p w:rsidR="00612D00" w:rsidRPr="00A36A51" w:rsidRDefault="00612D00" w:rsidP="00A36A51">
      <w:pPr>
        <w:pStyle w:val="Geenafstand"/>
      </w:pPr>
      <w:r w:rsidRPr="00A36A51">
        <w:t>Periode = 200 ms</w:t>
      </w:r>
    </w:p>
    <w:p w:rsidR="00612D00" w:rsidRPr="00A36A51" w:rsidRDefault="00612D00" w:rsidP="00A36A51">
      <w:pPr>
        <w:pStyle w:val="Geenafstand"/>
      </w:pPr>
      <w:r w:rsidRPr="00A36A51">
        <w:t>Freq = 5 Hz</w:t>
      </w:r>
    </w:p>
    <w:p w:rsidR="00612D00" w:rsidRPr="00A36A51" w:rsidRDefault="00612D00" w:rsidP="00A36A51">
      <w:pPr>
        <w:pStyle w:val="Geenafstand"/>
      </w:pPr>
      <w:r w:rsidRPr="00A36A51">
        <w:t>Duty cycle = 50%</w:t>
      </w:r>
    </w:p>
    <w:p w:rsidR="00612D00" w:rsidRDefault="00612D00" w:rsidP="00612D00">
      <w:pPr>
        <w:rPr>
          <w:i/>
          <w:color w:val="auto"/>
        </w:rPr>
      </w:pPr>
      <w:r w:rsidRPr="00612D00">
        <w:rPr>
          <w:rStyle w:val="Kop3Char"/>
          <w:i/>
          <w:color w:val="auto"/>
        </w:rPr>
        <w:t>b.</w:t>
      </w:r>
      <w:r w:rsidRPr="00612D00">
        <w:rPr>
          <w:i/>
          <w:color w:val="auto"/>
        </w:rPr>
        <w:t xml:space="preserve"> Je kunt eventueel de buzzer aansluiten, je hoort dan een toon. </w:t>
      </w:r>
    </w:p>
    <w:p w:rsidR="00612D00" w:rsidRPr="00A36A51" w:rsidRDefault="00612D00" w:rsidP="00A36A51">
      <w:pPr>
        <w:pStyle w:val="Geenafstand"/>
      </w:pPr>
      <w:r w:rsidRPr="00A36A51">
        <w:t>Toon is gehoord.</w:t>
      </w:r>
    </w:p>
    <w:p w:rsidR="00612D00" w:rsidRPr="00612D00" w:rsidRDefault="00612D00" w:rsidP="00612D00">
      <w:pPr>
        <w:rPr>
          <w:i/>
          <w:color w:val="auto"/>
        </w:rPr>
      </w:pPr>
      <w:r w:rsidRPr="00612D00">
        <w:rPr>
          <w:rStyle w:val="Kop3Char"/>
          <w:i/>
          <w:color w:val="auto"/>
        </w:rPr>
        <w:t>c.</w:t>
      </w:r>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Link naar repository:</w:t>
      </w:r>
    </w:p>
    <w:p w:rsidR="00A36A51" w:rsidRPr="00A36A51" w:rsidRDefault="00A36A51" w:rsidP="00A36A51">
      <w:pPr>
        <w:pStyle w:val="Geenafstand"/>
      </w:pPr>
      <w:bookmarkStart w:id="29" w:name="_GoBack"/>
      <w:bookmarkEnd w:id="29"/>
    </w:p>
    <w:sectPr w:rsidR="00A36A51" w:rsidRPr="00A36A51" w:rsidSect="00D02EA9">
      <w:footerReference w:type="default" r:id="rId57"/>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5B0" w:rsidRDefault="002465B0">
      <w:pPr>
        <w:spacing w:before="0" w:after="0" w:line="240" w:lineRule="auto"/>
      </w:pPr>
      <w:r>
        <w:separator/>
      </w:r>
    </w:p>
  </w:endnote>
  <w:endnote w:type="continuationSeparator" w:id="0">
    <w:p w:rsidR="002465B0" w:rsidRDefault="002465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D00" w:rsidRDefault="00612D00">
    <w:pPr>
      <w:pStyle w:val="voettekst"/>
    </w:pPr>
    <w:r>
      <w:t xml:space="preserve">Pagina </w:t>
    </w:r>
    <w:r>
      <w:fldChar w:fldCharType="begin"/>
    </w:r>
    <w:r>
      <w:instrText>PAGE  \* Arabic  \* MERGEFORMAT</w:instrText>
    </w:r>
    <w:r>
      <w:fldChar w:fldCharType="separate"/>
    </w:r>
    <w:r w:rsidR="00A36A51">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5B0" w:rsidRDefault="002465B0">
      <w:pPr>
        <w:spacing w:before="0" w:after="0" w:line="240" w:lineRule="auto"/>
      </w:pPr>
      <w:r>
        <w:separator/>
      </w:r>
    </w:p>
  </w:footnote>
  <w:footnote w:type="continuationSeparator" w:id="0">
    <w:p w:rsidR="002465B0" w:rsidRDefault="002465B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7"/>
  </w:num>
  <w:num w:numId="9">
    <w:abstractNumId w:val="2"/>
  </w:num>
  <w:num w:numId="10">
    <w:abstractNumId w:val="4"/>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52C1A"/>
    <w:rsid w:val="0005691F"/>
    <w:rsid w:val="000675BB"/>
    <w:rsid w:val="00075872"/>
    <w:rsid w:val="000816EE"/>
    <w:rsid w:val="000829EF"/>
    <w:rsid w:val="000872D4"/>
    <w:rsid w:val="00087846"/>
    <w:rsid w:val="00094F6E"/>
    <w:rsid w:val="000A3512"/>
    <w:rsid w:val="000B6286"/>
    <w:rsid w:val="000F2BF2"/>
    <w:rsid w:val="000F3C15"/>
    <w:rsid w:val="00110BDB"/>
    <w:rsid w:val="00113FAC"/>
    <w:rsid w:val="00114325"/>
    <w:rsid w:val="0011591C"/>
    <w:rsid w:val="00121E12"/>
    <w:rsid w:val="001345E0"/>
    <w:rsid w:val="00153916"/>
    <w:rsid w:val="00153DEE"/>
    <w:rsid w:val="001772EF"/>
    <w:rsid w:val="00192AAF"/>
    <w:rsid w:val="001C4C74"/>
    <w:rsid w:val="001D1C24"/>
    <w:rsid w:val="001D3308"/>
    <w:rsid w:val="00223C89"/>
    <w:rsid w:val="00223E24"/>
    <w:rsid w:val="00235E66"/>
    <w:rsid w:val="002452E5"/>
    <w:rsid w:val="002465B0"/>
    <w:rsid w:val="002A38E8"/>
    <w:rsid w:val="002B35DE"/>
    <w:rsid w:val="00310BFD"/>
    <w:rsid w:val="00313877"/>
    <w:rsid w:val="003317AE"/>
    <w:rsid w:val="00344402"/>
    <w:rsid w:val="00356BCD"/>
    <w:rsid w:val="0037324C"/>
    <w:rsid w:val="00387F48"/>
    <w:rsid w:val="003C30F6"/>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5114D7"/>
    <w:rsid w:val="00512FA3"/>
    <w:rsid w:val="0051338D"/>
    <w:rsid w:val="00520D7A"/>
    <w:rsid w:val="00550945"/>
    <w:rsid w:val="0056251C"/>
    <w:rsid w:val="00580174"/>
    <w:rsid w:val="00583C40"/>
    <w:rsid w:val="005B318F"/>
    <w:rsid w:val="005F0177"/>
    <w:rsid w:val="005F19DF"/>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C9C"/>
    <w:rsid w:val="006D5F5A"/>
    <w:rsid w:val="006D6FC8"/>
    <w:rsid w:val="006F04A1"/>
    <w:rsid w:val="0071099A"/>
    <w:rsid w:val="00710AB9"/>
    <w:rsid w:val="00715D9B"/>
    <w:rsid w:val="007262CC"/>
    <w:rsid w:val="00754134"/>
    <w:rsid w:val="00762E9B"/>
    <w:rsid w:val="007806AA"/>
    <w:rsid w:val="0078205D"/>
    <w:rsid w:val="00793AC2"/>
    <w:rsid w:val="007A5893"/>
    <w:rsid w:val="007B0138"/>
    <w:rsid w:val="007B4915"/>
    <w:rsid w:val="007C511A"/>
    <w:rsid w:val="007E4625"/>
    <w:rsid w:val="007E60CD"/>
    <w:rsid w:val="007F092E"/>
    <w:rsid w:val="008061A8"/>
    <w:rsid w:val="00833016"/>
    <w:rsid w:val="00865984"/>
    <w:rsid w:val="008935F5"/>
    <w:rsid w:val="008D5A65"/>
    <w:rsid w:val="008F0F16"/>
    <w:rsid w:val="009109B2"/>
    <w:rsid w:val="00911F25"/>
    <w:rsid w:val="00923582"/>
    <w:rsid w:val="0092384C"/>
    <w:rsid w:val="0092781B"/>
    <w:rsid w:val="00946012"/>
    <w:rsid w:val="00961D07"/>
    <w:rsid w:val="009A09F6"/>
    <w:rsid w:val="009A394D"/>
    <w:rsid w:val="009D15CC"/>
    <w:rsid w:val="009E1E98"/>
    <w:rsid w:val="009E531D"/>
    <w:rsid w:val="009E662C"/>
    <w:rsid w:val="009E72B4"/>
    <w:rsid w:val="009F4E02"/>
    <w:rsid w:val="009F7D9D"/>
    <w:rsid w:val="00A05D95"/>
    <w:rsid w:val="00A07E32"/>
    <w:rsid w:val="00A12A74"/>
    <w:rsid w:val="00A1324E"/>
    <w:rsid w:val="00A13D12"/>
    <w:rsid w:val="00A36A51"/>
    <w:rsid w:val="00A50E4A"/>
    <w:rsid w:val="00A64AB0"/>
    <w:rsid w:val="00A66CCC"/>
    <w:rsid w:val="00A759E4"/>
    <w:rsid w:val="00A914DF"/>
    <w:rsid w:val="00AA24DC"/>
    <w:rsid w:val="00AD36AA"/>
    <w:rsid w:val="00AF583F"/>
    <w:rsid w:val="00B00686"/>
    <w:rsid w:val="00B13020"/>
    <w:rsid w:val="00B42FBE"/>
    <w:rsid w:val="00B62C0A"/>
    <w:rsid w:val="00BE0EDE"/>
    <w:rsid w:val="00BF3111"/>
    <w:rsid w:val="00C04C7D"/>
    <w:rsid w:val="00C04F30"/>
    <w:rsid w:val="00C17506"/>
    <w:rsid w:val="00C25578"/>
    <w:rsid w:val="00C26703"/>
    <w:rsid w:val="00C4732E"/>
    <w:rsid w:val="00C477BC"/>
    <w:rsid w:val="00C54122"/>
    <w:rsid w:val="00C56D6E"/>
    <w:rsid w:val="00C618E6"/>
    <w:rsid w:val="00C6533B"/>
    <w:rsid w:val="00C6643B"/>
    <w:rsid w:val="00C74593"/>
    <w:rsid w:val="00C92FF3"/>
    <w:rsid w:val="00C94F0D"/>
    <w:rsid w:val="00CA60C5"/>
    <w:rsid w:val="00CA6FC1"/>
    <w:rsid w:val="00CA7D2B"/>
    <w:rsid w:val="00CB1F58"/>
    <w:rsid w:val="00CC4E0D"/>
    <w:rsid w:val="00CD2A3A"/>
    <w:rsid w:val="00CF3D00"/>
    <w:rsid w:val="00D02EA9"/>
    <w:rsid w:val="00D05A59"/>
    <w:rsid w:val="00D35AFF"/>
    <w:rsid w:val="00D476AF"/>
    <w:rsid w:val="00D578CD"/>
    <w:rsid w:val="00D62A55"/>
    <w:rsid w:val="00D66963"/>
    <w:rsid w:val="00D77881"/>
    <w:rsid w:val="00DE7939"/>
    <w:rsid w:val="00DF413C"/>
    <w:rsid w:val="00E00326"/>
    <w:rsid w:val="00E016FF"/>
    <w:rsid w:val="00E22CEC"/>
    <w:rsid w:val="00E2344C"/>
    <w:rsid w:val="00E40BEB"/>
    <w:rsid w:val="00E7075C"/>
    <w:rsid w:val="00E96133"/>
    <w:rsid w:val="00EB1781"/>
    <w:rsid w:val="00ED6AF5"/>
    <w:rsid w:val="00EE453B"/>
    <w:rsid w:val="00F01D3C"/>
    <w:rsid w:val="00F24EE1"/>
    <w:rsid w:val="00F2627F"/>
    <w:rsid w:val="00F40642"/>
    <w:rsid w:val="00F4165A"/>
    <w:rsid w:val="00F53600"/>
    <w:rsid w:val="00F53B6E"/>
    <w:rsid w:val="00F60571"/>
    <w:rsid w:val="00F6660A"/>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7.jpeg"/><Relationship Id="rId21" Type="http://schemas.openxmlformats.org/officeDocument/2006/relationships/hyperlink" Target="https://github.com/MaurodeLyon/Microcontrollers/tree/master/Track1/B7a" TargetMode="External"/><Relationship Id="rId34" Type="http://schemas.openxmlformats.org/officeDocument/2006/relationships/image" Target="media/image13.png"/><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28.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hyperlink" Target="https://github.com/MaurodeLyon/Microcontrollers/tree/master/Track1/B2" TargetMode="External"/><Relationship Id="rId24" Type="http://schemas.openxmlformats.org/officeDocument/2006/relationships/image" Target="media/image7.png"/><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hyperlink" Target="https://github.com/MaurodeLyon/Microcontrollers/tree/master/Track1/B6"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9.jpeg"/><Relationship Id="rId8" Type="http://schemas.openxmlformats.org/officeDocument/2006/relationships/footnotes" Target="footnote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footer" Target="footer1.xm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2328FA"/>
    <w:rsid w:val="002C7073"/>
    <w:rsid w:val="002D270F"/>
    <w:rsid w:val="00383A25"/>
    <w:rsid w:val="003E50EA"/>
    <w:rsid w:val="0056572C"/>
    <w:rsid w:val="00785524"/>
    <w:rsid w:val="00842083"/>
    <w:rsid w:val="009D3701"/>
    <w:rsid w:val="00A93757"/>
    <w:rsid w:val="00AB1519"/>
    <w:rsid w:val="00B15A01"/>
    <w:rsid w:val="00C02DF3"/>
    <w:rsid w:val="00C7273D"/>
    <w:rsid w:val="00D77929"/>
    <w:rsid w:val="00D83F4F"/>
    <w:rsid w:val="00D944DB"/>
    <w:rsid w:val="00DD16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4771D505-C3C1-4917-B56F-461B3273C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85</TotalTime>
  <Pages>21</Pages>
  <Words>3797</Words>
  <Characters>20885</Characters>
  <Application>Microsoft Office Word</Application>
  <DocSecurity>0</DocSecurity>
  <Lines>174</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24633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3</cp:revision>
  <cp:lastPrinted>2016-02-29T13:58:00Z</cp:lastPrinted>
  <dcterms:created xsi:type="dcterms:W3CDTF">2016-02-29T14:01:00Z</dcterms:created>
  <dcterms:modified xsi:type="dcterms:W3CDTF">2016-03-01T11:42:00Z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